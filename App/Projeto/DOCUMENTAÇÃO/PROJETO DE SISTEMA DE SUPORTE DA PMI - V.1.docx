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2F987" w14:textId="23099A2D" w:rsidR="00E279B8" w:rsidRPr="00AA3943" w:rsidRDefault="00000000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2A1498">
        <w:rPr>
          <w:lang w:val="pt-BR"/>
        </w:rPr>
        <w:t>2.8.2-betA</w:t>
      </w:r>
    </w:p>
    <w:p w14:paraId="7C5B9352" w14:textId="4DDED838" w:rsidR="00E279B8" w:rsidRPr="00AA3943" w:rsidRDefault="002A1498" w:rsidP="00E279B8">
      <w:pPr>
        <w:pStyle w:val="Subttulo"/>
        <w:rPr>
          <w:lang w:val="pt-BR"/>
        </w:rPr>
      </w:pPr>
      <w:r>
        <w:rPr>
          <w:lang w:val="pt-BR"/>
        </w:rPr>
        <w:t xml:space="preserve">10 </w:t>
      </w:r>
      <w:r w:rsidR="001E0E4B">
        <w:rPr>
          <w:lang w:val="pt-BR"/>
        </w:rPr>
        <w:t xml:space="preserve">DE </w:t>
      </w:r>
      <w:r>
        <w:rPr>
          <w:lang w:val="pt-BR"/>
        </w:rPr>
        <w:t>março</w:t>
      </w:r>
      <w:r w:rsidR="001E0E4B">
        <w:rPr>
          <w:lang w:val="pt-BR"/>
        </w:rPr>
        <w:t xml:space="preserve"> DE 202</w:t>
      </w:r>
      <w:r>
        <w:rPr>
          <w:lang w:val="pt-BR"/>
        </w:rPr>
        <w:t>5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1777EE08" w:rsidR="00E279B8" w:rsidRPr="00AA3943" w:rsidRDefault="00000000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2A1498">
            <w:rPr>
              <w:lang w:val="pt-BR"/>
            </w:rPr>
            <w:t>kleber pereira de almeida</w:t>
          </w:r>
        </w:sdtContent>
      </w:sdt>
    </w:p>
    <w:p w14:paraId="2484F691" w14:textId="151DDA34" w:rsidR="00E279B8" w:rsidRPr="00AA3943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28B8C31B" w:rsidR="004A521A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 xml:space="preserve">RUA MARIANA MICHELS BORGES, 201 – ITAPEMA DO NORTE – CEP: </w:t>
          </w:r>
          <w:r w:rsidR="002A1498">
            <w:rPr>
              <w:lang w:val="pt-BR"/>
            </w:rPr>
            <w:t xml:space="preserve">89.360-730 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000000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ED61D54" w:rsidR="002A1498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372FF589" w14:textId="77777777" w:rsidR="002A1498" w:rsidRDefault="002A1498">
      <w:pPr>
        <w:spacing w:after="240" w:line="252" w:lineRule="auto"/>
        <w:ind w:left="0" w:right="0"/>
        <w:rPr>
          <w:lang w:val="pt-BR"/>
        </w:rPr>
      </w:pPr>
      <w:r>
        <w:rPr>
          <w:lang w:val="pt-BR"/>
        </w:rPr>
        <w:br w:type="page"/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350112" w:rsidRDefault="00951E9F" w:rsidP="009826A9">
      <w:pPr>
        <w:rPr>
          <w:lang w:val="pt-BR"/>
        </w:rPr>
      </w:pPr>
      <w:commentRangeStart w:id="0"/>
      <w:r w:rsidRPr="00350112">
        <w:rPr>
          <w:b/>
          <w:bCs/>
          <w:lang w:val="pt-BR"/>
        </w:rPr>
        <w:t xml:space="preserve">[RF004] </w:t>
      </w:r>
      <w:r w:rsidRPr="00350112">
        <w:rPr>
          <w:lang w:val="pt-BR"/>
        </w:rPr>
        <w:t>O sistema deve gerar relatórios gráficos dos chamados.</w:t>
      </w:r>
      <w:commentRangeEnd w:id="0"/>
      <w:r w:rsidR="00520451" w:rsidRPr="00350112">
        <w:rPr>
          <w:rStyle w:val="Refdecomentrio"/>
        </w:rPr>
        <w:commentReference w:id="0"/>
      </w:r>
    </w:p>
    <w:p w14:paraId="19DA982C" w14:textId="7404849F" w:rsidR="00951E9F" w:rsidRPr="00350112" w:rsidRDefault="00951E9F" w:rsidP="009826A9">
      <w:pPr>
        <w:rPr>
          <w:strike/>
          <w:lang w:val="pt-BR"/>
        </w:rPr>
      </w:pPr>
      <w:r w:rsidRPr="00350112">
        <w:rPr>
          <w:b/>
          <w:bCs/>
          <w:strike/>
          <w:lang w:val="pt-BR"/>
        </w:rPr>
        <w:t xml:space="preserve">[RF005] </w:t>
      </w:r>
      <w:r w:rsidR="00490EB5" w:rsidRPr="00350112">
        <w:rPr>
          <w:strike/>
          <w:lang w:val="pt-BR"/>
        </w:rPr>
        <w:t xml:space="preserve">O sistema deve enviar </w:t>
      </w:r>
      <w:r w:rsidR="00490EB5" w:rsidRPr="00350112">
        <w:rPr>
          <w:i/>
          <w:iCs/>
          <w:strike/>
          <w:lang w:val="pt-BR"/>
        </w:rPr>
        <w:t>e-mail</w:t>
      </w:r>
      <w:r w:rsidR="00490EB5" w:rsidRPr="00350112">
        <w:rPr>
          <w:strike/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093B7CD5" w14:textId="77777777" w:rsidR="00350112" w:rsidRDefault="00350112" w:rsidP="00350112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469356B0" w14:textId="20FF379E" w:rsidR="00350112" w:rsidRDefault="00350112" w:rsidP="00350112">
      <w:pPr>
        <w:rPr>
          <w:b/>
          <w:bCs/>
          <w:strike/>
          <w:lang w:val="pt-BR"/>
        </w:rPr>
      </w:pPr>
      <w:r>
        <w:rPr>
          <w:b/>
          <w:bCs/>
          <w:lang w:val="pt-BR"/>
        </w:rPr>
        <w:t xml:space="preserve">[RF014] </w:t>
      </w:r>
      <w:r>
        <w:rPr>
          <w:lang w:val="pt-BR"/>
        </w:rPr>
        <w:t>O sistema deve conter um registro de equipamento indefinido e o mesmo não poderá ter seus atributos alterados.</w:t>
      </w:r>
    </w:p>
    <w:p w14:paraId="34513651" w14:textId="4A30A0BD" w:rsidR="005B078C" w:rsidRPr="00350112" w:rsidRDefault="005B078C" w:rsidP="0044367C">
      <w:pPr>
        <w:rPr>
          <w:strike/>
          <w:lang w:val="pt-BR"/>
        </w:rPr>
      </w:pPr>
      <w:r w:rsidRPr="00350112">
        <w:rPr>
          <w:b/>
          <w:bCs/>
          <w:strike/>
          <w:lang w:val="pt-BR"/>
        </w:rPr>
        <w:t>[RF01</w:t>
      </w:r>
      <w:r w:rsidR="00350112">
        <w:rPr>
          <w:b/>
          <w:bCs/>
          <w:strike/>
          <w:lang w:val="pt-BR"/>
        </w:rPr>
        <w:t>5</w:t>
      </w:r>
      <w:r w:rsidRPr="00350112">
        <w:rPr>
          <w:b/>
          <w:bCs/>
          <w:strike/>
          <w:lang w:val="pt-BR"/>
        </w:rPr>
        <w:t xml:space="preserve">] </w:t>
      </w:r>
      <w:r w:rsidR="00F152EA" w:rsidRPr="00350112">
        <w:rPr>
          <w:strike/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36265E21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</w:t>
      </w:r>
      <w:r w:rsidR="00B26DF8">
        <w:rPr>
          <w:lang w:val="pt-BR"/>
        </w:rPr>
        <w:t>.</w:t>
      </w:r>
      <w:r w:rsidR="00792FDE">
        <w:rPr>
          <w:lang w:val="pt-BR"/>
        </w:rPr>
        <w:t>X</w:t>
      </w:r>
      <w:r w:rsidR="00D02798">
        <w:rPr>
          <w:lang w:val="pt-BR"/>
        </w:rPr>
        <w:t>-</w:t>
      </w:r>
      <w:r w:rsidR="00B26DF8">
        <w:rPr>
          <w:lang w:val="pt-BR"/>
        </w:rPr>
        <w:t>XXX</w:t>
      </w:r>
      <w:r w:rsidR="00D02798">
        <w:rPr>
          <w:lang w:val="pt-BR"/>
        </w:rPr>
        <w:t xml:space="preserve"> </w:t>
      </w:r>
      <w:r w:rsidR="00792FDE">
        <w:rPr>
          <w:lang w:val="pt-BR"/>
        </w:rPr>
        <w:t xml:space="preserve">/ </w:t>
      </w:r>
      <w:r w:rsidR="00B26DF8">
        <w:rPr>
          <w:lang w:val="pt-BR"/>
        </w:rPr>
        <w:t>última versão do BD</w:t>
      </w:r>
      <w:r w:rsidR="00D02798">
        <w:rPr>
          <w:lang w:val="pt-BR"/>
        </w:rPr>
        <w:t>, ex.: X.</w:t>
      </w:r>
      <w:r w:rsidR="00B26DF8">
        <w:rPr>
          <w:lang w:val="pt-BR"/>
        </w:rPr>
        <w:t>8.0</w:t>
      </w:r>
      <w:r w:rsidR="00D02798">
        <w:rPr>
          <w:lang w:val="pt-BR"/>
        </w:rPr>
        <w:t>-</w:t>
      </w:r>
      <w:r w:rsidR="00B26DF8">
        <w:rPr>
          <w:i/>
          <w:iCs/>
          <w:lang w:val="pt-BR"/>
        </w:rPr>
        <w:t>XXX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B26DF8">
        <w:rPr>
          <w:i/>
          <w:iCs/>
          <w:lang w:val="pt-BR"/>
        </w:rPr>
        <w:t xml:space="preserve"> </w:t>
      </w:r>
      <w:r w:rsidR="00B26DF8">
        <w:rPr>
          <w:lang w:val="pt-BR"/>
        </w:rPr>
        <w:t>ex.: X.X.X-dev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7122E93F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5</w:t>
      </w:r>
      <w:r w:rsidR="00D463E2">
        <w:rPr>
          <w:lang w:val="pt-BR"/>
        </w:rPr>
        <w:t xml:space="preserve">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4</w:t>
      </w:r>
      <w:r w:rsidR="00D463E2">
        <w:rPr>
          <w:lang w:val="pt-BR"/>
        </w:rPr>
        <w:t xml:space="preserve">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4226DB">
        <w:rPr>
          <w:lang w:val="pt-BR"/>
        </w:rPr>
        <w:t>3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2</w:t>
      </w:r>
      <w:r w:rsidR="00D463E2">
        <w:rPr>
          <w:lang w:val="pt-BR"/>
        </w:rPr>
        <w:t xml:space="preserve">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 xml:space="preserve">Peso </w:t>
      </w:r>
      <w:r w:rsidR="004226DB">
        <w:rPr>
          <w:lang w:val="pt-BR"/>
        </w:rPr>
        <w:t>1</w:t>
      </w:r>
      <w:r w:rsidR="007A1AC6">
        <w:rPr>
          <w:lang w:val="pt-BR"/>
        </w:rPr>
        <w:t xml:space="preserve">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48EA82DE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 xml:space="preserve">O número de protocolo deverá conter o ano da abertura, seguido de seu ID, totalizando uma sequência de </w:t>
      </w:r>
      <w:r w:rsidR="00DD648E">
        <w:rPr>
          <w:lang w:val="pt-BR"/>
        </w:rPr>
        <w:t>9</w:t>
      </w:r>
      <w:r>
        <w:rPr>
          <w:lang w:val="pt-BR"/>
        </w:rPr>
        <w:t xml:space="preserve">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</w:t>
      </w:r>
      <w:r w:rsidR="00DD648E">
        <w:rPr>
          <w:lang w:val="pt-BR"/>
        </w:rPr>
        <w:t>0000</w:t>
      </w:r>
      <w:r w:rsidR="0033336C">
        <w:rPr>
          <w:lang w:val="pt-BR"/>
        </w:rPr>
        <w:t>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</w:t>
        </w:r>
      </w:fldSimple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2</w:t>
        </w:r>
      </w:fldSimple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3</w:t>
        </w:r>
      </w:fldSimple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4</w:t>
        </w:r>
      </w:fldSimple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5</w:t>
        </w:r>
      </w:fldSimple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6</w:t>
        </w:r>
      </w:fldSimple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7</w:t>
        </w:r>
      </w:fldSimple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8</w:t>
        </w:r>
      </w:fldSimple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9</w:t>
        </w:r>
      </w:fldSimple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10</w:t>
        </w:r>
      </w:fldSimple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11</w:t>
        </w:r>
      </w:fldSimple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12</w:t>
        </w:r>
      </w:fldSimple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13</w:t>
        </w:r>
      </w:fldSimple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14</w:t>
        </w:r>
      </w:fldSimple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15</w:t>
        </w:r>
      </w:fldSimple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16</w:t>
        </w:r>
      </w:fldSimple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17</w:t>
        </w:r>
      </w:fldSimple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18</w:t>
        </w:r>
      </w:fldSimple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19</w:t>
        </w:r>
      </w:fldSimple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t>MODELAGEM DE BD</w:t>
      </w:r>
    </w:p>
    <w:p w14:paraId="4044F119" w14:textId="77777777" w:rsidR="00D22D14" w:rsidRPr="00D22D14" w:rsidRDefault="00D22D14" w:rsidP="00D22D14"/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D846919" w14:textId="06FE4D00" w:rsidR="00034742" w:rsidRDefault="00034742">
      <w:pPr>
        <w:pStyle w:val="Ttulo2"/>
      </w:pPr>
      <w:r>
        <w:t>CONFIGURAÇÃO E IMPLANTAÇÃO DA APLICAÇÃO WEB</w:t>
      </w:r>
    </w:p>
    <w:p w14:paraId="7F48EB36" w14:textId="54DEF9B3" w:rsid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</w:t>
      </w:r>
      <w:r w:rsidR="000273F0">
        <w:t>m</w:t>
      </w:r>
      <w:r>
        <w:t xml:space="preserve"> acesso ao cPanel e Banco de Dados MySql, bem como linguagens PHP 8.0 ou superior</w:t>
      </w:r>
      <w:r w:rsidR="000273F0">
        <w:t>.</w:t>
      </w:r>
    </w:p>
    <w:p w14:paraId="1FAF7101" w14:textId="77777777" w:rsidR="000273F0" w:rsidRPr="00034742" w:rsidRDefault="000273F0" w:rsidP="00034742"/>
    <w:p w14:paraId="091E1D99" w14:textId="7C11F8F7" w:rsidR="000273F0" w:rsidRDefault="000273F0" w:rsidP="000273F0">
      <w:pPr>
        <w:pStyle w:val="Ttulo3"/>
      </w:pPr>
      <w:r>
        <w:t>SOLUÇÃO PARA HOSPEDAGEM</w:t>
      </w:r>
    </w:p>
    <w:p w14:paraId="78572A7A" w14:textId="43058906" w:rsidR="00D37FFE" w:rsidRPr="000273F0" w:rsidRDefault="000273F0" w:rsidP="00D37FFE">
      <w:r>
        <w:t>Contratado serviço de hospedagem da HostBits.</w:t>
      </w:r>
      <w:r>
        <w:br/>
        <w:t>Custo: R$ 669,60;</w:t>
      </w:r>
      <w:r>
        <w:br/>
        <w:t>Disco: 10240M;</w:t>
      </w:r>
      <w:r>
        <w:br/>
        <w:t>Uso de Banda: Ilimitado</w:t>
      </w:r>
      <w:r>
        <w:br/>
        <w:t>Banco de Dados: MySQL e Postgree</w:t>
      </w:r>
      <w:r>
        <w:br/>
        <w:t>SSL/ TLS: Sim</w:t>
      </w:r>
    </w:p>
    <w:p w14:paraId="28325161" w14:textId="77777777" w:rsidR="00D37FFE" w:rsidRDefault="00D37FFE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46668B03" w14:textId="57BA7BF5" w:rsidR="00D37FFE" w:rsidRDefault="00D37FFE">
      <w:pPr>
        <w:pStyle w:val="Ttulo2"/>
      </w:pPr>
      <w:r>
        <w:t>ENTREGAS DO SISTEMA PARA TREINAMENTOS</w:t>
      </w:r>
    </w:p>
    <w:p w14:paraId="24EFEFE2" w14:textId="77777777" w:rsidR="00D37FFE" w:rsidRPr="00D37FFE" w:rsidRDefault="00D37FFE" w:rsidP="00D37FFE"/>
    <w:p w14:paraId="365EBC55" w14:textId="5F0F1974" w:rsidR="00D37FFE" w:rsidRDefault="00D37FFE" w:rsidP="00D37FFE">
      <w:pPr>
        <w:pStyle w:val="Ttulo3"/>
      </w:pPr>
      <w:r>
        <w:t>1ª ENTREGA – 1º DE AGOSTO DE 2024</w:t>
      </w:r>
    </w:p>
    <w:p w14:paraId="3173E8F0" w14:textId="25C7A53C" w:rsidR="00D37FFE" w:rsidRDefault="00D37FFE" w:rsidP="00D37FFE">
      <w:r>
        <w:t>Solicitado aos gestores</w:t>
      </w:r>
      <w:r w:rsidR="00603C12">
        <w:t xml:space="preserve"> (Paço Municipal)</w:t>
      </w:r>
      <w:r>
        <w:t xml:space="preserve"> que indiquem um funcionário que ficará responsável pela solicitação e acompanhamento de sua unidade e no caso da ausência de outro representante, também realizar as solicitações do mesmo. A metodologia adotada facilita a comunicação </w:t>
      </w:r>
      <w:r w:rsidR="00603C12">
        <w:t>com apenas alguns funcionários, pois no caso de instabilidade no sistema a demanda é menor.</w:t>
      </w:r>
    </w:p>
    <w:p w14:paraId="06D00026" w14:textId="77777777" w:rsidR="00C2223B" w:rsidRPr="00D37FFE" w:rsidRDefault="00C2223B" w:rsidP="00D37FFE"/>
    <w:p w14:paraId="1126F4BE" w14:textId="2A5095B2" w:rsidR="00D37FFE" w:rsidRDefault="00D37FFE" w:rsidP="00D37FFE">
      <w:pPr>
        <w:pStyle w:val="Ttulo3"/>
      </w:pPr>
      <w:r>
        <w:t>2ª ENTREGA – 1º DE OUTUBRO DE 2024</w:t>
      </w:r>
    </w:p>
    <w:p w14:paraId="0D10A281" w14:textId="605E5E17" w:rsidR="00D918D1" w:rsidRDefault="00603C12" w:rsidP="00D918D1">
      <w:r>
        <w:t>Solicitado aos gestores (secretarias externas) que indiquem um funcionário que ficará responsável pela solicitação e acompanhamento de sua Secretaria.</w:t>
      </w:r>
    </w:p>
    <w:p w14:paraId="1F4C7F02" w14:textId="7D93A5AD" w:rsidR="00D918D1" w:rsidRDefault="008C6B08" w:rsidP="00D918D1">
      <w:pPr>
        <w:pStyle w:val="Ttulo4"/>
      </w:pPr>
      <w:r>
        <w:t>_ ENTREGA SAÚDE (PROVISÓRIA) – 13 DE SETEMBRO DE 2024;</w:t>
      </w:r>
    </w:p>
    <w:p w14:paraId="325B1DDE" w14:textId="6738E8F4" w:rsidR="008C6B08" w:rsidRDefault="008C6B08" w:rsidP="008C6B08">
      <w:r>
        <w:t>_ ENTREGA CONSELHO TUTELAR – 23 DE SETEMBRO DE 2024;</w:t>
      </w:r>
    </w:p>
    <w:p w14:paraId="1306447F" w14:textId="77777777" w:rsidR="00C2223B" w:rsidRPr="008C6B08" w:rsidRDefault="00C2223B" w:rsidP="008C6B08"/>
    <w:p w14:paraId="00E6D5A1" w14:textId="0AC0A73D" w:rsidR="008C6B08" w:rsidRDefault="008C6B08" w:rsidP="008C6B08">
      <w:pPr>
        <w:pStyle w:val="Ttulo3"/>
      </w:pPr>
      <w:r>
        <w:t>3ª ENTREGA – 14 DE FEVEREIRO DE 2025</w:t>
      </w:r>
    </w:p>
    <w:p w14:paraId="5C2C7B50" w14:textId="12C79DBB" w:rsidR="00E665D0" w:rsidRDefault="00C2223B" w:rsidP="00E665D0">
      <w:r>
        <w:t>Capacitação dos auditores e fiscais</w:t>
      </w:r>
      <w:r w:rsidR="0020178C">
        <w:t xml:space="preserve"> da Tributação</w:t>
      </w:r>
      <w:r>
        <w:t>.</w:t>
      </w:r>
    </w:p>
    <w:p w14:paraId="6AA28A43" w14:textId="77777777" w:rsidR="00E665D0" w:rsidRDefault="00E665D0" w:rsidP="00E665D0"/>
    <w:p w14:paraId="5BCCC6C8" w14:textId="6B1F2CFB" w:rsidR="00E665D0" w:rsidRDefault="00E665D0">
      <w:pPr>
        <w:pStyle w:val="Ttulo3"/>
      </w:pPr>
      <w:r>
        <w:t>4ª ENTREGA – 21 DE FEVEREIRO DE 2025</w:t>
      </w:r>
    </w:p>
    <w:p w14:paraId="370D8C0C" w14:textId="2F43DCF8" w:rsidR="00E665D0" w:rsidRDefault="00E665D0" w:rsidP="00E665D0">
      <w:r>
        <w:t>Capacitação dos funcionários da Tributação.</w:t>
      </w:r>
    </w:p>
    <w:p w14:paraId="7007FE6F" w14:textId="77777777" w:rsidR="00E665D0" w:rsidRDefault="00E665D0" w:rsidP="00E665D0"/>
    <w:p w14:paraId="6E9284A4" w14:textId="5D73DDED" w:rsidR="00E665D0" w:rsidRDefault="00E665D0">
      <w:pPr>
        <w:pStyle w:val="Ttulo3"/>
      </w:pPr>
      <w:r>
        <w:t>5ª ENTREGA – 28 DE FEVEREIRO DE 2025</w:t>
      </w:r>
    </w:p>
    <w:p w14:paraId="7A3E6DFD" w14:textId="318302ED" w:rsidR="00E665D0" w:rsidRDefault="00E665D0" w:rsidP="00E665D0">
      <w:r>
        <w:t>Capacitação dos funcionários da Tributação.</w:t>
      </w:r>
    </w:p>
    <w:p w14:paraId="40BB836B" w14:textId="77777777" w:rsidR="00E665D0" w:rsidRPr="00E665D0" w:rsidRDefault="00E665D0" w:rsidP="00E665D0"/>
    <w:p w14:paraId="74AD6EEB" w14:textId="3D5E0097" w:rsidR="00E665D0" w:rsidRDefault="00E665D0">
      <w:pPr>
        <w:pStyle w:val="Ttulo3"/>
      </w:pPr>
      <w:r>
        <w:t>6ª ENTREGA – 7 DE MARÇO DE 2025</w:t>
      </w:r>
    </w:p>
    <w:p w14:paraId="50B8478B" w14:textId="059E8F97" w:rsidR="00E665D0" w:rsidRDefault="00E665D0" w:rsidP="00E665D0">
      <w:r>
        <w:t>Capacitação dos funcionários da Secretaria de Agricultura e Pesca</w:t>
      </w:r>
      <w:r w:rsidR="0020178C">
        <w:t xml:space="preserve"> e Tributação</w:t>
      </w:r>
      <w:r>
        <w:t>.</w:t>
      </w:r>
    </w:p>
    <w:p w14:paraId="1F92C019" w14:textId="77777777" w:rsidR="00E665D0" w:rsidRPr="00E665D0" w:rsidRDefault="00E665D0" w:rsidP="00E665D0">
      <w:pPr>
        <w:ind w:left="0"/>
      </w:pPr>
    </w:p>
    <w:p w14:paraId="5BE034A8" w14:textId="09070579" w:rsidR="00E665D0" w:rsidRDefault="00E665D0">
      <w:pPr>
        <w:pStyle w:val="Ttulo3"/>
      </w:pPr>
      <w:r>
        <w:t>7ª ENTREGA – 14 DE MARÇO DE 2025</w:t>
      </w:r>
    </w:p>
    <w:p w14:paraId="2750006A" w14:textId="500842A9" w:rsidR="00B26A58" w:rsidRDefault="00E665D0" w:rsidP="00B969AB">
      <w:r>
        <w:t xml:space="preserve">Capacitação dos funcionários do </w:t>
      </w:r>
      <w:r w:rsidR="00B26A58">
        <w:t>Convênios</w:t>
      </w:r>
      <w:r w:rsidR="0020178C">
        <w:t xml:space="preserve"> e Recursos Humanos</w:t>
      </w:r>
      <w:r>
        <w:t>.</w:t>
      </w:r>
    </w:p>
    <w:p w14:paraId="4EAFE7CA" w14:textId="77777777" w:rsidR="00B969AB" w:rsidRDefault="00B969AB" w:rsidP="00B969AB"/>
    <w:p w14:paraId="0C0917C0" w14:textId="175C7FD4" w:rsidR="00B26A58" w:rsidRDefault="00B26A58">
      <w:pPr>
        <w:pStyle w:val="Ttulo3"/>
      </w:pPr>
      <w:r>
        <w:t>8ª ENTREGA – 21 DE MARÇO DE 2025</w:t>
      </w:r>
    </w:p>
    <w:p w14:paraId="77B91416" w14:textId="0C5C0E14" w:rsidR="00B26A58" w:rsidRDefault="00B26A58" w:rsidP="00B26A58">
      <w:r>
        <w:t>Capacitação dos funcionários do Frotas, Recursos Humanos e Licitação.</w:t>
      </w:r>
    </w:p>
    <w:p w14:paraId="5F4E9AE3" w14:textId="77777777" w:rsidR="00B969AB" w:rsidRPr="00B26A58" w:rsidRDefault="00B969AB" w:rsidP="00B26A58"/>
    <w:p w14:paraId="4D6B4000" w14:textId="57369150" w:rsidR="00436CA2" w:rsidRDefault="00436CA2">
      <w:pPr>
        <w:pStyle w:val="Ttulo3"/>
      </w:pPr>
      <w:r>
        <w:t>9ª ENTREGA – 28 DE MARÇO DE 2025</w:t>
      </w:r>
    </w:p>
    <w:p w14:paraId="1EF7FF67" w14:textId="07B619DA" w:rsidR="00436CA2" w:rsidRPr="00436CA2" w:rsidRDefault="00436CA2" w:rsidP="00436CA2">
      <w:r>
        <w:t>Capacitação dos funcion</w:t>
      </w:r>
      <w:r w:rsidR="0023527B">
        <w:t>á</w:t>
      </w:r>
      <w:r>
        <w:t>rios da Licitação.</w:t>
      </w:r>
    </w:p>
    <w:p w14:paraId="19E964D1" w14:textId="77777777" w:rsidR="00436CA2" w:rsidRPr="00436CA2" w:rsidRDefault="00436CA2" w:rsidP="00436CA2"/>
    <w:p w14:paraId="29CD750D" w14:textId="48AB1A99" w:rsidR="00436CA2" w:rsidRDefault="00436CA2">
      <w:pPr>
        <w:pStyle w:val="Ttulo3"/>
      </w:pPr>
      <w:r>
        <w:t>10ª ENTREGA - 04 DE ABRIL DE 2025</w:t>
      </w:r>
    </w:p>
    <w:p w14:paraId="0DF8ECDB" w14:textId="5A3E3397" w:rsidR="00436CA2" w:rsidRPr="00436CA2" w:rsidRDefault="00436CA2" w:rsidP="00436CA2">
      <w:pPr>
        <w:rPr>
          <w:u w:val="single"/>
        </w:rPr>
      </w:pPr>
      <w:r>
        <w:t>Capacitação dos funcion</w:t>
      </w:r>
      <w:r w:rsidR="0023527B">
        <w:t>á</w:t>
      </w:r>
      <w:r>
        <w:t>rios da Procuradoria Jurídica.</w:t>
      </w:r>
    </w:p>
    <w:sectPr w:rsidR="00436CA2" w:rsidRPr="00436CA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leber Pereira de Almeida" w:date="2024-05-23T08:56:00Z" w:initials="KPdA">
    <w:p w14:paraId="574FC74B" w14:textId="23C5500F" w:rsidR="00B26DF8" w:rsidRDefault="00B26DF8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A3642" w14:textId="77777777" w:rsidR="003F65D2" w:rsidRDefault="003F65D2">
      <w:r>
        <w:separator/>
      </w:r>
    </w:p>
    <w:p w14:paraId="6D00731E" w14:textId="77777777" w:rsidR="003F65D2" w:rsidRDefault="003F65D2"/>
  </w:endnote>
  <w:endnote w:type="continuationSeparator" w:id="0">
    <w:p w14:paraId="3C6554C9" w14:textId="77777777" w:rsidR="003F65D2" w:rsidRDefault="003F65D2">
      <w:r>
        <w:continuationSeparator/>
      </w:r>
    </w:p>
    <w:p w14:paraId="16727166" w14:textId="77777777" w:rsidR="003F65D2" w:rsidRDefault="003F65D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B26DF8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B26DF8" w:rsidRDefault="00B26DF8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B26DF8" w:rsidRDefault="00000000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B26DF8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B26DF8" w:rsidRDefault="00B26DF8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B26DF8" w:rsidRDefault="00B26D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4252F" w14:textId="77777777" w:rsidR="003F65D2" w:rsidRDefault="003F65D2">
      <w:r>
        <w:separator/>
      </w:r>
    </w:p>
    <w:p w14:paraId="33436606" w14:textId="77777777" w:rsidR="003F65D2" w:rsidRDefault="003F65D2"/>
  </w:footnote>
  <w:footnote w:type="continuationSeparator" w:id="0">
    <w:p w14:paraId="14DF71D6" w14:textId="77777777" w:rsidR="003F65D2" w:rsidRDefault="003F65D2">
      <w:r>
        <w:continuationSeparator/>
      </w:r>
    </w:p>
    <w:p w14:paraId="5B1EE88C" w14:textId="77777777" w:rsidR="003F65D2" w:rsidRDefault="003F65D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D5F6D" w14:textId="77777777" w:rsidR="00B26DF8" w:rsidRDefault="00000000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 w:rsidR="00B26DF8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DD922" w14:textId="3B8B81A2" w:rsidR="00B26DF8" w:rsidRDefault="00000000">
    <w:pPr>
      <w:pStyle w:val="Cabealho"/>
    </w:pPr>
    <w:r>
      <w:rPr>
        <w:noProof/>
      </w:rPr>
      <w:pict w14:anchorId="5BB3AE82">
        <v:group id="Grupo 2" o:spid="_x0000_s1025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1026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1027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434473227">
    <w:abstractNumId w:val="9"/>
  </w:num>
  <w:num w:numId="2" w16cid:durableId="14817965">
    <w:abstractNumId w:val="11"/>
  </w:num>
  <w:num w:numId="3" w16cid:durableId="179244392">
    <w:abstractNumId w:val="7"/>
  </w:num>
  <w:num w:numId="4" w16cid:durableId="1376464260">
    <w:abstractNumId w:val="6"/>
  </w:num>
  <w:num w:numId="5" w16cid:durableId="1304846315">
    <w:abstractNumId w:val="5"/>
  </w:num>
  <w:num w:numId="6" w16cid:durableId="2017922160">
    <w:abstractNumId w:val="4"/>
  </w:num>
  <w:num w:numId="7" w16cid:durableId="325281908">
    <w:abstractNumId w:val="8"/>
  </w:num>
  <w:num w:numId="8" w16cid:durableId="1257910263">
    <w:abstractNumId w:val="3"/>
  </w:num>
  <w:num w:numId="9" w16cid:durableId="499976070">
    <w:abstractNumId w:val="2"/>
  </w:num>
  <w:num w:numId="10" w16cid:durableId="1114790955">
    <w:abstractNumId w:val="1"/>
  </w:num>
  <w:num w:numId="11" w16cid:durableId="1025786360">
    <w:abstractNumId w:val="0"/>
  </w:num>
  <w:num w:numId="12" w16cid:durableId="851728721">
    <w:abstractNumId w:val="10"/>
  </w:num>
  <w:num w:numId="13" w16cid:durableId="1737583931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06C26"/>
    <w:rsid w:val="000273F0"/>
    <w:rsid w:val="00034742"/>
    <w:rsid w:val="0005413A"/>
    <w:rsid w:val="00056D58"/>
    <w:rsid w:val="00061555"/>
    <w:rsid w:val="00064B9A"/>
    <w:rsid w:val="00067E02"/>
    <w:rsid w:val="00082357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4AB2"/>
    <w:rsid w:val="00196C11"/>
    <w:rsid w:val="001A1E7D"/>
    <w:rsid w:val="001B2C7C"/>
    <w:rsid w:val="001B6D9D"/>
    <w:rsid w:val="001D6D1F"/>
    <w:rsid w:val="001E0C4B"/>
    <w:rsid w:val="001E0E4B"/>
    <w:rsid w:val="001E6C4D"/>
    <w:rsid w:val="0020178C"/>
    <w:rsid w:val="0021029C"/>
    <w:rsid w:val="00213844"/>
    <w:rsid w:val="002174AF"/>
    <w:rsid w:val="0022479D"/>
    <w:rsid w:val="00226909"/>
    <w:rsid w:val="0023527B"/>
    <w:rsid w:val="00242982"/>
    <w:rsid w:val="00262040"/>
    <w:rsid w:val="00262AD4"/>
    <w:rsid w:val="0027603F"/>
    <w:rsid w:val="00276902"/>
    <w:rsid w:val="00282925"/>
    <w:rsid w:val="00292B29"/>
    <w:rsid w:val="002A1498"/>
    <w:rsid w:val="002A45B1"/>
    <w:rsid w:val="002B21AE"/>
    <w:rsid w:val="002C1D92"/>
    <w:rsid w:val="002D5611"/>
    <w:rsid w:val="002E0308"/>
    <w:rsid w:val="002E3B98"/>
    <w:rsid w:val="002E4EA9"/>
    <w:rsid w:val="002F519C"/>
    <w:rsid w:val="00312DD5"/>
    <w:rsid w:val="003154D0"/>
    <w:rsid w:val="00321988"/>
    <w:rsid w:val="00326DFA"/>
    <w:rsid w:val="00327D93"/>
    <w:rsid w:val="0033336C"/>
    <w:rsid w:val="00334222"/>
    <w:rsid w:val="0033593E"/>
    <w:rsid w:val="00340804"/>
    <w:rsid w:val="00350112"/>
    <w:rsid w:val="00387ADF"/>
    <w:rsid w:val="003902B1"/>
    <w:rsid w:val="003976B8"/>
    <w:rsid w:val="003A21EB"/>
    <w:rsid w:val="003A34C4"/>
    <w:rsid w:val="003A4ABF"/>
    <w:rsid w:val="003B1543"/>
    <w:rsid w:val="003B2EF8"/>
    <w:rsid w:val="003B56A8"/>
    <w:rsid w:val="003C0596"/>
    <w:rsid w:val="003C1961"/>
    <w:rsid w:val="003C282C"/>
    <w:rsid w:val="003C4EC2"/>
    <w:rsid w:val="003D0444"/>
    <w:rsid w:val="003D1D06"/>
    <w:rsid w:val="003F18C4"/>
    <w:rsid w:val="003F65D2"/>
    <w:rsid w:val="00400C7B"/>
    <w:rsid w:val="00406962"/>
    <w:rsid w:val="0040744D"/>
    <w:rsid w:val="00415804"/>
    <w:rsid w:val="0041593E"/>
    <w:rsid w:val="004226DB"/>
    <w:rsid w:val="00422C3A"/>
    <w:rsid w:val="00422E71"/>
    <w:rsid w:val="004340E4"/>
    <w:rsid w:val="00436313"/>
    <w:rsid w:val="00436CA2"/>
    <w:rsid w:val="0044367C"/>
    <w:rsid w:val="004534A5"/>
    <w:rsid w:val="004566FA"/>
    <w:rsid w:val="00467C21"/>
    <w:rsid w:val="004835CE"/>
    <w:rsid w:val="004836A0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46171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03C1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5686"/>
    <w:rsid w:val="0067611E"/>
    <w:rsid w:val="00677540"/>
    <w:rsid w:val="006845CE"/>
    <w:rsid w:val="00686CFA"/>
    <w:rsid w:val="006B041D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4B61"/>
    <w:rsid w:val="00736E05"/>
    <w:rsid w:val="007453D0"/>
    <w:rsid w:val="00780295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02D7"/>
    <w:rsid w:val="00831731"/>
    <w:rsid w:val="00846A6C"/>
    <w:rsid w:val="00852FE0"/>
    <w:rsid w:val="00856D9D"/>
    <w:rsid w:val="00865C44"/>
    <w:rsid w:val="00874542"/>
    <w:rsid w:val="00877039"/>
    <w:rsid w:val="00895B11"/>
    <w:rsid w:val="00896583"/>
    <w:rsid w:val="008B00FC"/>
    <w:rsid w:val="008B06C6"/>
    <w:rsid w:val="008B26F6"/>
    <w:rsid w:val="008C1267"/>
    <w:rsid w:val="008C3945"/>
    <w:rsid w:val="008C4A57"/>
    <w:rsid w:val="008C6B08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645E0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2797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74DFC"/>
    <w:rsid w:val="00A976DD"/>
    <w:rsid w:val="00AA3943"/>
    <w:rsid w:val="00AA3F9C"/>
    <w:rsid w:val="00AE1FA1"/>
    <w:rsid w:val="00AE2074"/>
    <w:rsid w:val="00B03060"/>
    <w:rsid w:val="00B11C5B"/>
    <w:rsid w:val="00B16FB0"/>
    <w:rsid w:val="00B212B4"/>
    <w:rsid w:val="00B26A58"/>
    <w:rsid w:val="00B26DF8"/>
    <w:rsid w:val="00B31521"/>
    <w:rsid w:val="00B31CC2"/>
    <w:rsid w:val="00B42F90"/>
    <w:rsid w:val="00B556E6"/>
    <w:rsid w:val="00B55F12"/>
    <w:rsid w:val="00B60662"/>
    <w:rsid w:val="00B72241"/>
    <w:rsid w:val="00B7364B"/>
    <w:rsid w:val="00B834BC"/>
    <w:rsid w:val="00B87079"/>
    <w:rsid w:val="00B969AB"/>
    <w:rsid w:val="00BA12F7"/>
    <w:rsid w:val="00BA39E4"/>
    <w:rsid w:val="00BC2221"/>
    <w:rsid w:val="00BC3D24"/>
    <w:rsid w:val="00BC4196"/>
    <w:rsid w:val="00BD4344"/>
    <w:rsid w:val="00BE4F1F"/>
    <w:rsid w:val="00C02A91"/>
    <w:rsid w:val="00C2223B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36BF8"/>
    <w:rsid w:val="00D37FFE"/>
    <w:rsid w:val="00D463E2"/>
    <w:rsid w:val="00D570E6"/>
    <w:rsid w:val="00D71C0B"/>
    <w:rsid w:val="00D75F4C"/>
    <w:rsid w:val="00D835DA"/>
    <w:rsid w:val="00D918D1"/>
    <w:rsid w:val="00D964F3"/>
    <w:rsid w:val="00DA0B66"/>
    <w:rsid w:val="00DA65F8"/>
    <w:rsid w:val="00DB4FBB"/>
    <w:rsid w:val="00DB518C"/>
    <w:rsid w:val="00DC00A3"/>
    <w:rsid w:val="00DD648E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665D0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082357"/>
    <w:rsid w:val="0012769F"/>
    <w:rsid w:val="001F0BA8"/>
    <w:rsid w:val="0020355E"/>
    <w:rsid w:val="0020799F"/>
    <w:rsid w:val="002344CD"/>
    <w:rsid w:val="0027213E"/>
    <w:rsid w:val="00280695"/>
    <w:rsid w:val="003737DA"/>
    <w:rsid w:val="00392701"/>
    <w:rsid w:val="003B2EF8"/>
    <w:rsid w:val="003F43FB"/>
    <w:rsid w:val="0040451D"/>
    <w:rsid w:val="0040744D"/>
    <w:rsid w:val="00415605"/>
    <w:rsid w:val="004340E4"/>
    <w:rsid w:val="004D36DE"/>
    <w:rsid w:val="004D61BE"/>
    <w:rsid w:val="00510285"/>
    <w:rsid w:val="00532996"/>
    <w:rsid w:val="00546171"/>
    <w:rsid w:val="00624872"/>
    <w:rsid w:val="00675686"/>
    <w:rsid w:val="006A5E1F"/>
    <w:rsid w:val="0070025A"/>
    <w:rsid w:val="007261E2"/>
    <w:rsid w:val="00734110"/>
    <w:rsid w:val="00734B61"/>
    <w:rsid w:val="0079333E"/>
    <w:rsid w:val="007A4979"/>
    <w:rsid w:val="008302D7"/>
    <w:rsid w:val="00840E8E"/>
    <w:rsid w:val="00877E7E"/>
    <w:rsid w:val="008A678C"/>
    <w:rsid w:val="00957D4A"/>
    <w:rsid w:val="009645E0"/>
    <w:rsid w:val="00975882"/>
    <w:rsid w:val="009A2640"/>
    <w:rsid w:val="009B37B4"/>
    <w:rsid w:val="009C1596"/>
    <w:rsid w:val="00A2171D"/>
    <w:rsid w:val="00A56D0A"/>
    <w:rsid w:val="00A74DFC"/>
    <w:rsid w:val="00A85840"/>
    <w:rsid w:val="00B00DAB"/>
    <w:rsid w:val="00BA59E5"/>
    <w:rsid w:val="00BE54A8"/>
    <w:rsid w:val="00C10B71"/>
    <w:rsid w:val="00C635BE"/>
    <w:rsid w:val="00CB3B11"/>
    <w:rsid w:val="00CF3B6E"/>
    <w:rsid w:val="00D75FFF"/>
    <w:rsid w:val="00D8756B"/>
    <w:rsid w:val="00D9187D"/>
    <w:rsid w:val="00DD4D0A"/>
    <w:rsid w:val="00EF1D83"/>
    <w:rsid w:val="00F578AC"/>
    <w:rsid w:val="00F7099B"/>
    <w:rsid w:val="00F90D08"/>
    <w:rsid w:val="00FC595A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89.360-730 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15836</TotalTime>
  <Pages>1</Pages>
  <Words>8111</Words>
  <Characters>43805</Characters>
  <Application>Microsoft Office Word</Application>
  <DocSecurity>0</DocSecurity>
  <Lines>365</Lines>
  <Paragraphs>103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28</vt:i4>
      </vt:variant>
      <vt:variant>
        <vt:lpstr>Title</vt:lpstr>
      </vt:variant>
      <vt:variant>
        <vt:i4>1</vt:i4>
      </vt:variant>
    </vt:vector>
  </HeadingPairs>
  <TitlesOfParts>
    <vt:vector size="30" baseType="lpstr">
      <vt:lpstr/>
      <vt:lpstr>&lt;DOCUMENTAÇÃO&gt;</vt:lpstr>
      <vt:lpstr>    CENÁRIO ATUAL E STAKEHOLDERS</vt:lpstr>
      <vt:lpstr>        TABELA DOS STAKEHOLDERS</vt:lpstr>
      <vt:lpstr>    ENTREVISTA PARA A DEFINIÇÃO DO PROJETO</vt:lpstr>
      <vt:lpstr>        ENTREVISTADO - PERFIL DEMAIS FUNCIONÁRIOS</vt:lpstr>
      <vt:lpstr>        ENTREVISTADO - PERFIL ESTAGIÁRIO DO DEPARTAMENTO DE TECNOLOGIA DA INFORMAÇÃO</vt:lpstr>
      <vt:lpstr>        ENTREVISTADO - PERFIL COORDENADORA DO DEPARTAMENTO DA TECNOLOGIA DA INFORMAÇÃO</vt:lpstr>
      <vt:lpstr>        ENTREVISTADO - PERFIL DIRETOR DO DEPARTAMENTO DA TECNOLOGIA DA INFORMAÇÃO</vt:lpstr>
      <vt:lpstr>    REQUISITOS DO SISTEMA</vt:lpstr>
      <vt:lpstr>        REGRAS DE NEGÓCIO</vt:lpstr>
      <vt:lpstr>        REQUISITOS FUNCIONAIS</vt:lpstr>
      <vt:lpstr>        REQUISITOS NÃO FUNCIONAIS</vt:lpstr>
      <vt:lpstr>    TECNOLOGIAS EMPREGADAS</vt:lpstr>
      <vt:lpstr>        FRONT END</vt:lpstr>
      <vt:lpstr>        BACK END</vt:lpstr>
      <vt:lpstr>        DESENVOLVIMENTO</vt:lpstr>
      <vt:lpstr>    VALIDAÇÃO DO PROTÓTIPO DE ALTA FIDELIDADE</vt:lpstr>
      <vt:lpstr>        APONTAMENTOS</vt:lpstr>
      <vt:lpstr>        PROTÓTIPO DE ALTA FIDELIDADE</vt:lpstr>
      <vt:lpstr>    MODELAGEM DE BD</vt:lpstr>
      <vt:lpstr>        SCRIPT VERSÃO 1.0</vt:lpstr>
      <vt:lpstr>        SCRIPT VERSÃO 2.0</vt:lpstr>
      <vt:lpstr>        SCRIPT VERSÃO 3.0</vt:lpstr>
      <vt:lpstr>        SCRIPT VERSÃO 4.0</vt:lpstr>
      <vt:lpstr>        SCRIPT VERSÃO 5.0</vt:lpstr>
      <vt:lpstr>        SCRIPT VERSÃO 5.1</vt:lpstr>
      <vt:lpstr>        SCRIPT VERSÃO 5.2</vt:lpstr>
      <vt:lpstr>        SCRIPT VERSÃO 5.3</vt:lpstr>
      <vt:lpstr/>
    </vt:vector>
  </TitlesOfParts>
  <Company>PREFEITURA DE ITAPOÁ</Company>
  <LinksUpToDate>false</LinksUpToDate>
  <CharactersWithSpaces>51813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>kleber pereira de almeida</dc:description>
  <cp:lastModifiedBy>Kleber Pereira de Almeida</cp:lastModifiedBy>
  <cp:revision>23</cp:revision>
  <dcterms:created xsi:type="dcterms:W3CDTF">2023-05-24T14:43:00Z</dcterms:created>
  <dcterms:modified xsi:type="dcterms:W3CDTF">2025-04-01T16:14:00Z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